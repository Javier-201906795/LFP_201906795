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6CBE07BC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61CEA8C6" w14:textId="77777777" w:rsidR="004B7E44" w:rsidRDefault="004B7E44" w:rsidP="004B7E44">
            <w:r>
              <w:rPr>
                <w:noProof/>
                <w:lang w:bidi="es-MX"/>
              </w:rPr>
              <mc:AlternateContent>
                <mc:Choice Requires="wps">
                  <w:drawing>
                    <wp:inline distT="0" distB="0" distL="0" distR="0" wp14:anchorId="545B0A08" wp14:editId="439CAC46">
                      <wp:extent cx="5138670" cy="1506829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D3C744" w14:textId="2DFA0E6C" w:rsidR="004B7E44" w:rsidRPr="004B7E44" w:rsidRDefault="00F41BD8" w:rsidP="004B7E44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bidi="es-MX"/>
                                    </w:rPr>
                                    <w:t>mANUAL DE 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45B0A0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qWGAIAAC0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" filled="f" stroked="f" strokeweight=".5pt">
                      <v:textbox>
                        <w:txbxContent>
                          <w:p w14:paraId="60D3C744" w14:textId="2DFA0E6C" w:rsidR="004B7E44" w:rsidRPr="004B7E44" w:rsidRDefault="00F41BD8" w:rsidP="004B7E44">
                            <w:pPr>
                              <w:pStyle w:val="Ttulo"/>
                            </w:pPr>
                            <w:r>
                              <w:rPr>
                                <w:lang w:bidi="es-MX"/>
                              </w:rPr>
                              <w:t>mANUAL DE USUARIO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02D8C45" w14:textId="77777777" w:rsidR="004B7E44" w:rsidRDefault="004B7E44" w:rsidP="004B7E44">
            <w:r>
              <w:rPr>
                <w:noProof/>
                <w:lang w:bidi="es-MX"/>
              </w:rPr>
              <mc:AlternateContent>
                <mc:Choice Requires="wps">
                  <w:drawing>
                    <wp:inline distT="0" distB="0" distL="0" distR="0" wp14:anchorId="6C89CB53" wp14:editId="7D4A1D72">
                      <wp:extent cx="785611" cy="0"/>
                      <wp:effectExtent l="0" t="38100" r="52705" b="3810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58DDA61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7E6B12D2" w14:textId="77777777" w:rsidR="004B7E44" w:rsidRDefault="004B7E44" w:rsidP="004B7E44">
            <w:r>
              <w:rPr>
                <w:noProof/>
                <w:lang w:bidi="es-MX"/>
              </w:rPr>
              <mc:AlternateContent>
                <mc:Choice Requires="wps">
                  <w:drawing>
                    <wp:inline distT="0" distB="0" distL="0" distR="0" wp14:anchorId="1F5886A4" wp14:editId="22320E88">
                      <wp:extent cx="5138670" cy="746975"/>
                      <wp:effectExtent l="0" t="0" r="0" b="0"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F509C1" w14:textId="63D25221" w:rsidR="004B7E44" w:rsidRPr="00F41BD8" w:rsidRDefault="00F41BD8" w:rsidP="004B7E44">
                                  <w:pPr>
                                    <w:pStyle w:val="Subttulo"/>
                                    <w:rPr>
                                      <w:lang w:val="es-GT"/>
                                    </w:rPr>
                                  </w:pPr>
                                  <w:r>
                                    <w:rPr>
                                      <w:lang w:val="es-GT" w:bidi="es-MX"/>
                                    </w:rPr>
                                    <w:t>PRACTICA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F5886A4" id="Cuadro de texto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36F509C1" w14:textId="63D25221" w:rsidR="004B7E44" w:rsidRPr="00F41BD8" w:rsidRDefault="00F41BD8" w:rsidP="004B7E44">
                            <w:pPr>
                              <w:pStyle w:val="Subttulo"/>
                              <w:rPr>
                                <w:lang w:val="es-GT"/>
                              </w:rPr>
                            </w:pPr>
                            <w:r>
                              <w:rPr>
                                <w:lang w:val="es-GT" w:bidi="es-MX"/>
                              </w:rPr>
                              <w:t>PRACTICA 1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32D6F004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3BA477" w14:textId="15C8DF9A" w:rsidR="004B7E44" w:rsidRDefault="004B7E44" w:rsidP="004B7E44"/>
          <w:p w14:paraId="78215C18" w14:textId="2734B99C" w:rsidR="004B7E44" w:rsidRDefault="004B7E44" w:rsidP="004B7E44">
            <w:r>
              <w:rPr>
                <w:noProof/>
                <w:lang w:bidi="es-MX"/>
              </w:rPr>
              <mc:AlternateContent>
                <mc:Choice Requires="wps">
                  <w:drawing>
                    <wp:inline distT="0" distB="0" distL="0" distR="0" wp14:anchorId="0C7E79E4" wp14:editId="6B16EA74">
                      <wp:extent cx="3067050" cy="605155"/>
                      <wp:effectExtent l="0" t="0" r="0" b="4445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6705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6072F99" w14:textId="0EA45000" w:rsidR="004B7E44" w:rsidRDefault="00F41BD8" w:rsidP="004B7E44">
                                  <w:pPr>
                                    <w:rPr>
                                      <w:lang w:val="es-GT" w:bidi="es-MX"/>
                                    </w:rPr>
                                  </w:pPr>
                                  <w:r>
                                    <w:rPr>
                                      <w:lang w:val="es-GT" w:bidi="es-MX"/>
                                    </w:rPr>
                                    <w:t>Javier Ricardo Yllescas Barrios</w:t>
                                  </w:r>
                                </w:p>
                                <w:p w14:paraId="509DBCE2" w14:textId="3A353B67" w:rsidR="00F41BD8" w:rsidRPr="00F41BD8" w:rsidRDefault="00F41BD8" w:rsidP="004B7E44">
                                  <w:pPr>
                                    <w:rPr>
                                      <w:lang w:val="es-GT"/>
                                    </w:rPr>
                                  </w:pPr>
                                  <w:r>
                                    <w:rPr>
                                      <w:lang w:val="es-GT" w:bidi="es-MX"/>
                                    </w:rPr>
                                    <w:t>Carne: 201906795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C7E79E4" id="Cuadro de texto 7" o:spid="_x0000_s1028" type="#_x0000_t202" style="width:241.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" filled="f" stroked="f" strokeweight=".5pt">
                      <v:textbox>
                        <w:txbxContent>
                          <w:p w14:paraId="76072F99" w14:textId="0EA45000" w:rsidR="004B7E44" w:rsidRDefault="00F41BD8" w:rsidP="004B7E44">
                            <w:pPr>
                              <w:rPr>
                                <w:lang w:val="es-GT" w:bidi="es-MX"/>
                              </w:rPr>
                            </w:pPr>
                            <w:r>
                              <w:rPr>
                                <w:lang w:val="es-GT" w:bidi="es-MX"/>
                              </w:rPr>
                              <w:t>Javier Ricardo Yllescas Barrios</w:t>
                            </w:r>
                          </w:p>
                          <w:p w14:paraId="509DBCE2" w14:textId="3A353B67" w:rsidR="00F41BD8" w:rsidRPr="00F41BD8" w:rsidRDefault="00F41BD8" w:rsidP="004B7E44">
                            <w:pPr>
                              <w:rPr>
                                <w:lang w:val="es-GT"/>
                              </w:rPr>
                            </w:pPr>
                            <w:r>
                              <w:rPr>
                                <w:lang w:val="es-GT" w:bidi="es-MX"/>
                              </w:rPr>
                              <w:t>Carne: 201906795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7AC2A77C" w14:textId="77777777" w:rsidR="004B7E44" w:rsidRDefault="004B7E44" w:rsidP="004B7E44">
      <w:r>
        <w:rPr>
          <w:noProof/>
          <w:lang w:bidi="es-MX"/>
        </w:rPr>
        <w:drawing>
          <wp:anchor distT="0" distB="0" distL="114300" distR="114300" simplePos="0" relativeHeight="251658240" behindDoc="1" locked="0" layoutInCell="1" allowOverlap="1" wp14:anchorId="0F1DFAA7" wp14:editId="0C25924B">
            <wp:simplePos x="0" y="0"/>
            <wp:positionH relativeFrom="column">
              <wp:posOffset>-720090</wp:posOffset>
            </wp:positionH>
            <wp:positionV relativeFrom="page">
              <wp:posOffset>-445</wp:posOffset>
            </wp:positionV>
            <wp:extent cx="7740015" cy="10842171"/>
            <wp:effectExtent l="0" t="0" r="0" b="0"/>
            <wp:wrapNone/>
            <wp:docPr id="1" name="Imagen 1" descr="detalle de edificios de ciudades en negros y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842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MX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869EE83" wp14:editId="32EFD1F6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41ABF" id="Rectángulo 2" o:spid="_x0000_s1026" alt="rectángulo de color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18A03EAE" w14:textId="3BA1B9E2" w:rsidR="004B7E44" w:rsidRDefault="004B7E44">
      <w:pPr>
        <w:spacing w:after="200"/>
      </w:pPr>
      <w:r>
        <w:rPr>
          <w:lang w:bidi="es-MX"/>
        </w:rPr>
        <w:br w:type="page"/>
      </w:r>
    </w:p>
    <w:p w14:paraId="0F8ABC60" w14:textId="77777777" w:rsidR="004B7E44" w:rsidRDefault="004B7E44" w:rsidP="004B7E44">
      <w:pPr>
        <w:rPr>
          <w:rFonts w:eastAsia="Times New Roman"/>
        </w:rPr>
      </w:pPr>
    </w:p>
    <w:p w14:paraId="36737241" w14:textId="3739D489" w:rsidR="004B7E44" w:rsidRPr="004B7E44" w:rsidRDefault="009C21B6" w:rsidP="004B7E44">
      <w:pPr>
        <w:rPr>
          <w:color w:val="auto"/>
        </w:rPr>
      </w:pPr>
      <w:r>
        <w:rPr>
          <w:color w:val="auto"/>
        </w:rPr>
        <w:t>Inicia CMD desde la carpeta con el archivo main.py</w:t>
      </w:r>
    </w:p>
    <w:p w14:paraId="05F2F2D8" w14:textId="409B4E75" w:rsidR="00E94B5F" w:rsidRDefault="009C21B6" w:rsidP="004B7E44">
      <w:r>
        <w:rPr>
          <w:noProof/>
        </w:rPr>
        <w:drawing>
          <wp:inline distT="0" distB="0" distL="0" distR="0" wp14:anchorId="33E89881" wp14:editId="4694347D">
            <wp:extent cx="6097270" cy="35998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E891" w14:textId="77777777" w:rsidR="009C21B6" w:rsidRDefault="009C21B6" w:rsidP="009C21B6">
      <w:pPr>
        <w:rPr>
          <w:rFonts w:eastAsia="Times New Roman"/>
        </w:rPr>
      </w:pPr>
    </w:p>
    <w:p w14:paraId="150F48FF" w14:textId="34B83F7F" w:rsidR="009C21B6" w:rsidRDefault="009C21B6" w:rsidP="009C21B6">
      <w:pPr>
        <w:rPr>
          <w:color w:val="auto"/>
        </w:rPr>
      </w:pPr>
      <w:r>
        <w:rPr>
          <w:color w:val="auto"/>
        </w:rPr>
        <w:t>Escribir “</w:t>
      </w:r>
      <w:proofErr w:type="spellStart"/>
      <w:r>
        <w:rPr>
          <w:color w:val="auto"/>
        </w:rPr>
        <w:t>py</w:t>
      </w:r>
      <w:proofErr w:type="spellEnd"/>
      <w:r>
        <w:rPr>
          <w:color w:val="auto"/>
        </w:rPr>
        <w:t xml:space="preserve"> main.py”</w:t>
      </w:r>
    </w:p>
    <w:p w14:paraId="1B68BA0A" w14:textId="1BB5CF60" w:rsidR="009C21B6" w:rsidRDefault="009C21B6" w:rsidP="009C21B6">
      <w:pPr>
        <w:rPr>
          <w:color w:val="auto"/>
        </w:rPr>
      </w:pPr>
    </w:p>
    <w:p w14:paraId="28E16321" w14:textId="69A4A6E0" w:rsidR="009C21B6" w:rsidRDefault="009C21B6" w:rsidP="009C21B6">
      <w:pPr>
        <w:rPr>
          <w:color w:val="auto"/>
        </w:rPr>
      </w:pPr>
    </w:p>
    <w:p w14:paraId="6CA2E0EC" w14:textId="77348C37" w:rsidR="009C21B6" w:rsidRDefault="009C21B6" w:rsidP="009C21B6">
      <w:r>
        <w:rPr>
          <w:noProof/>
        </w:rPr>
        <w:drawing>
          <wp:inline distT="0" distB="0" distL="0" distR="0" wp14:anchorId="0A1A68DE" wp14:editId="71F5A129">
            <wp:extent cx="6097270" cy="4597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1098" w14:textId="6F2D5F5F" w:rsidR="009C21B6" w:rsidRDefault="009C21B6" w:rsidP="009C21B6"/>
    <w:p w14:paraId="3AB0BCA5" w14:textId="2941C69B" w:rsidR="009C21B6" w:rsidRDefault="009C21B6" w:rsidP="009C21B6"/>
    <w:p w14:paraId="5B6CF8C8" w14:textId="7E90EDA4" w:rsidR="009C21B6" w:rsidRDefault="009C21B6" w:rsidP="009C21B6"/>
    <w:p w14:paraId="18F99661" w14:textId="3A0ACCFF" w:rsidR="009C21B6" w:rsidRDefault="009C21B6" w:rsidP="009C21B6"/>
    <w:p w14:paraId="4B673099" w14:textId="50C02EE1" w:rsidR="009C21B6" w:rsidRDefault="009C21B6" w:rsidP="009C21B6"/>
    <w:p w14:paraId="77D34AA5" w14:textId="7FE3A522" w:rsidR="009C21B6" w:rsidRDefault="009C21B6" w:rsidP="009C21B6"/>
    <w:p w14:paraId="5B42F9AB" w14:textId="3370F9C0" w:rsidR="009C21B6" w:rsidRDefault="009C21B6" w:rsidP="009C21B6"/>
    <w:p w14:paraId="102A126B" w14:textId="39115A47" w:rsidR="009C21B6" w:rsidRDefault="009C21B6" w:rsidP="009C21B6"/>
    <w:p w14:paraId="69C1339A" w14:textId="33E584AC" w:rsidR="009C21B6" w:rsidRDefault="009C21B6" w:rsidP="009C21B6"/>
    <w:p w14:paraId="071F7947" w14:textId="5D7C5482" w:rsidR="009C21B6" w:rsidRDefault="009C21B6" w:rsidP="009C21B6"/>
    <w:p w14:paraId="05C2F684" w14:textId="2377E006" w:rsidR="009C21B6" w:rsidRDefault="009C21B6" w:rsidP="009C21B6"/>
    <w:p w14:paraId="48DA1740" w14:textId="71BAE09E" w:rsidR="009C21B6" w:rsidRDefault="009C21B6" w:rsidP="009C21B6"/>
    <w:p w14:paraId="2947FC98" w14:textId="49B21BF9" w:rsidR="009C21B6" w:rsidRDefault="009C21B6" w:rsidP="009C21B6"/>
    <w:p w14:paraId="50E8079B" w14:textId="7078B194" w:rsidR="009C21B6" w:rsidRDefault="009C21B6" w:rsidP="009C21B6"/>
    <w:p w14:paraId="614166A9" w14:textId="250C50D1" w:rsidR="009C21B6" w:rsidRDefault="009C21B6" w:rsidP="009C21B6"/>
    <w:p w14:paraId="64851939" w14:textId="61257B7E" w:rsidR="009C21B6" w:rsidRDefault="009C21B6" w:rsidP="009C21B6"/>
    <w:p w14:paraId="1FF1A084" w14:textId="23F757D7" w:rsidR="009C21B6" w:rsidRPr="009C21B6" w:rsidRDefault="009C21B6" w:rsidP="009C21B6">
      <w:pPr>
        <w:rPr>
          <w:color w:val="auto"/>
        </w:rPr>
      </w:pPr>
      <w:r>
        <w:rPr>
          <w:color w:val="auto"/>
        </w:rPr>
        <w:lastRenderedPageBreak/>
        <w:t xml:space="preserve">Aparecerá un </w:t>
      </w:r>
      <w:proofErr w:type="spellStart"/>
      <w:r>
        <w:rPr>
          <w:color w:val="auto"/>
        </w:rPr>
        <w:t>Menu</w:t>
      </w:r>
      <w:proofErr w:type="spellEnd"/>
      <w:r>
        <w:rPr>
          <w:color w:val="auto"/>
        </w:rPr>
        <w:t>, donde debe seleccionar una opción de 1 al 5</w:t>
      </w:r>
    </w:p>
    <w:p w14:paraId="75FF7E2A" w14:textId="75A731E0" w:rsidR="009C21B6" w:rsidRDefault="009C21B6" w:rsidP="009C21B6">
      <w:r>
        <w:rPr>
          <w:noProof/>
        </w:rPr>
        <w:drawing>
          <wp:inline distT="0" distB="0" distL="0" distR="0" wp14:anchorId="0B01528E" wp14:editId="4CC8C057">
            <wp:extent cx="3924300" cy="32004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5118" w14:textId="4100BCCB" w:rsidR="000D51DE" w:rsidRDefault="000D51DE" w:rsidP="009C21B6"/>
    <w:p w14:paraId="54577EA1" w14:textId="4664F34F" w:rsidR="000D51DE" w:rsidRDefault="000D51DE" w:rsidP="009C21B6"/>
    <w:p w14:paraId="29D7003B" w14:textId="161638D2" w:rsidR="000D51DE" w:rsidRDefault="000D51DE" w:rsidP="009C21B6"/>
    <w:p w14:paraId="6D8E832A" w14:textId="0F4AC8EA" w:rsidR="000D51DE" w:rsidRDefault="000D51DE" w:rsidP="009C21B6"/>
    <w:p w14:paraId="430A66CA" w14:textId="01162C8D" w:rsidR="000D51DE" w:rsidRDefault="000D51DE" w:rsidP="009C21B6"/>
    <w:p w14:paraId="4AB7D68B" w14:textId="09AE6A9E" w:rsidR="000D51DE" w:rsidRDefault="000D51DE" w:rsidP="009C21B6"/>
    <w:p w14:paraId="033CDF5B" w14:textId="51516320" w:rsidR="000D51DE" w:rsidRDefault="000D51DE" w:rsidP="009C21B6"/>
    <w:p w14:paraId="3A549DE4" w14:textId="5B3A0772" w:rsidR="000D51DE" w:rsidRDefault="000D51DE" w:rsidP="009C21B6"/>
    <w:p w14:paraId="5C3C9587" w14:textId="62F370AD" w:rsidR="000D51DE" w:rsidRDefault="000D51DE" w:rsidP="009C21B6">
      <w:r>
        <w:br/>
      </w:r>
      <w:r>
        <w:br/>
      </w:r>
    </w:p>
    <w:p w14:paraId="225600D1" w14:textId="2DC9703B" w:rsidR="000D51DE" w:rsidRPr="000D51DE" w:rsidRDefault="000D51DE" w:rsidP="000D51DE">
      <w:pPr>
        <w:spacing w:after="200"/>
        <w:rPr>
          <w:b/>
          <w:bCs/>
          <w:color w:val="auto"/>
          <w:sz w:val="32"/>
          <w:szCs w:val="24"/>
        </w:rPr>
      </w:pPr>
      <w:r>
        <w:br w:type="page"/>
      </w:r>
      <w:r w:rsidRPr="000D51DE">
        <w:rPr>
          <w:b/>
          <w:bCs/>
          <w:color w:val="auto"/>
          <w:sz w:val="32"/>
          <w:szCs w:val="24"/>
        </w:rPr>
        <w:lastRenderedPageBreak/>
        <w:t>Para Cargar archivos al programa selecciona la opción numero 1</w:t>
      </w:r>
    </w:p>
    <w:p w14:paraId="23E34481" w14:textId="35597652" w:rsidR="000D51DE" w:rsidRDefault="000D51DE" w:rsidP="000D51DE">
      <w:pPr>
        <w:spacing w:after="200"/>
        <w:rPr>
          <w:color w:val="auto"/>
        </w:rPr>
      </w:pPr>
      <w:r>
        <w:rPr>
          <w:color w:val="auto"/>
        </w:rPr>
        <w:t xml:space="preserve">Le pedirá que ingrese el nombre del archivo con extensión </w:t>
      </w:r>
      <w:proofErr w:type="spellStart"/>
      <w:r>
        <w:rPr>
          <w:color w:val="auto"/>
        </w:rPr>
        <w:t>lfp</w:t>
      </w:r>
      <w:proofErr w:type="spellEnd"/>
    </w:p>
    <w:p w14:paraId="5BCD158E" w14:textId="441D03CD" w:rsidR="000D51DE" w:rsidRDefault="000D51DE" w:rsidP="000D51DE">
      <w:pPr>
        <w:spacing w:after="200"/>
        <w:rPr>
          <w:color w:val="auto"/>
        </w:rPr>
      </w:pPr>
      <w:r>
        <w:rPr>
          <w:noProof/>
        </w:rPr>
        <w:drawing>
          <wp:inline distT="0" distB="0" distL="0" distR="0" wp14:anchorId="37BAA8F9" wp14:editId="0EF13B97">
            <wp:extent cx="4219575" cy="10668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AB69" w14:textId="62EAFD9B" w:rsidR="000D51DE" w:rsidRDefault="000D51DE" w:rsidP="000D51DE">
      <w:pPr>
        <w:spacing w:after="200"/>
        <w:rPr>
          <w:color w:val="auto"/>
        </w:rPr>
      </w:pPr>
    </w:p>
    <w:p w14:paraId="6C10053D" w14:textId="5C932C8B" w:rsidR="000D51DE" w:rsidRDefault="000D51DE" w:rsidP="000D51DE">
      <w:pPr>
        <w:spacing w:after="200"/>
        <w:rPr>
          <w:color w:val="auto"/>
        </w:rPr>
      </w:pPr>
      <w:r>
        <w:rPr>
          <w:color w:val="auto"/>
        </w:rPr>
        <w:t xml:space="preserve">Aparecerá el siguiente mensaje y otro </w:t>
      </w:r>
      <w:proofErr w:type="spellStart"/>
      <w:r>
        <w:rPr>
          <w:color w:val="auto"/>
        </w:rPr>
        <w:t>menu</w:t>
      </w:r>
      <w:proofErr w:type="spellEnd"/>
    </w:p>
    <w:p w14:paraId="175C21A1" w14:textId="1520B4D4" w:rsidR="000D51DE" w:rsidRDefault="000D51DE" w:rsidP="000D51DE">
      <w:pPr>
        <w:spacing w:after="200"/>
        <w:rPr>
          <w:color w:val="auto"/>
        </w:rPr>
      </w:pPr>
      <w:r>
        <w:rPr>
          <w:noProof/>
        </w:rPr>
        <w:drawing>
          <wp:inline distT="0" distB="0" distL="0" distR="0" wp14:anchorId="0FFB485F" wp14:editId="36142494">
            <wp:extent cx="3895725" cy="24479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E4CF" w14:textId="1CE7B118" w:rsidR="000D51DE" w:rsidRDefault="000D51DE" w:rsidP="000D51DE">
      <w:pPr>
        <w:spacing w:after="200"/>
        <w:rPr>
          <w:color w:val="auto"/>
        </w:rPr>
      </w:pPr>
    </w:p>
    <w:p w14:paraId="7F819BAA" w14:textId="345D612E" w:rsidR="000D51DE" w:rsidRDefault="000D51DE" w:rsidP="000D51DE">
      <w:pPr>
        <w:spacing w:after="200"/>
        <w:rPr>
          <w:color w:val="auto"/>
        </w:rPr>
      </w:pPr>
      <w:r>
        <w:rPr>
          <w:color w:val="auto"/>
        </w:rPr>
        <w:t xml:space="preserve">Ahora puede elegir entre las opciones </w:t>
      </w:r>
      <w:proofErr w:type="gramStart"/>
      <w:r>
        <w:rPr>
          <w:color w:val="auto"/>
        </w:rPr>
        <w:t>2  a</w:t>
      </w:r>
      <w:proofErr w:type="gramEnd"/>
      <w:r>
        <w:rPr>
          <w:color w:val="auto"/>
        </w:rPr>
        <w:t xml:space="preserve"> 5</w:t>
      </w:r>
    </w:p>
    <w:p w14:paraId="7D65FBFF" w14:textId="4C81611E" w:rsidR="000D51DE" w:rsidRDefault="000D51DE" w:rsidP="000D51DE">
      <w:pPr>
        <w:spacing w:after="200"/>
        <w:rPr>
          <w:color w:val="auto"/>
        </w:rPr>
      </w:pPr>
    </w:p>
    <w:p w14:paraId="1A77A2ED" w14:textId="7AB22E91" w:rsidR="000D51DE" w:rsidRDefault="000D51DE" w:rsidP="000D51DE">
      <w:pPr>
        <w:spacing w:after="200"/>
        <w:rPr>
          <w:color w:val="auto"/>
        </w:rPr>
      </w:pPr>
    </w:p>
    <w:p w14:paraId="20B17407" w14:textId="52BCF40D" w:rsidR="000D51DE" w:rsidRDefault="000D51DE" w:rsidP="000D51DE">
      <w:pPr>
        <w:spacing w:after="200"/>
        <w:rPr>
          <w:color w:val="auto"/>
        </w:rPr>
      </w:pPr>
    </w:p>
    <w:p w14:paraId="35EB89D0" w14:textId="2812CA67" w:rsidR="000D51DE" w:rsidRDefault="000D51DE" w:rsidP="000D51DE">
      <w:pPr>
        <w:spacing w:after="200"/>
        <w:rPr>
          <w:color w:val="auto"/>
        </w:rPr>
      </w:pPr>
    </w:p>
    <w:p w14:paraId="73EBA316" w14:textId="31DC82BF" w:rsidR="000D51DE" w:rsidRDefault="000D51DE" w:rsidP="000D51DE">
      <w:pPr>
        <w:spacing w:after="200"/>
        <w:rPr>
          <w:color w:val="auto"/>
        </w:rPr>
      </w:pPr>
    </w:p>
    <w:p w14:paraId="7390A7AF" w14:textId="0F7DDDA9" w:rsidR="000D51DE" w:rsidRDefault="000D51DE" w:rsidP="000D51DE">
      <w:pPr>
        <w:spacing w:after="200"/>
        <w:rPr>
          <w:color w:val="auto"/>
        </w:rPr>
      </w:pPr>
    </w:p>
    <w:p w14:paraId="6AAD6440" w14:textId="18EBCC82" w:rsidR="000D51DE" w:rsidRDefault="000D51DE" w:rsidP="000D51DE">
      <w:pPr>
        <w:spacing w:after="200"/>
        <w:rPr>
          <w:color w:val="auto"/>
        </w:rPr>
      </w:pPr>
    </w:p>
    <w:p w14:paraId="2911683A" w14:textId="1BD83A1C" w:rsidR="000D51DE" w:rsidRDefault="000D51DE" w:rsidP="000D51DE">
      <w:pPr>
        <w:spacing w:after="200"/>
        <w:rPr>
          <w:color w:val="auto"/>
        </w:rPr>
      </w:pPr>
    </w:p>
    <w:p w14:paraId="513A111F" w14:textId="3BAFC102" w:rsidR="000D51DE" w:rsidRDefault="000D51DE" w:rsidP="000D51DE">
      <w:pPr>
        <w:spacing w:after="200"/>
        <w:rPr>
          <w:color w:val="auto"/>
        </w:rPr>
      </w:pPr>
    </w:p>
    <w:p w14:paraId="7EB9177A" w14:textId="6DBDF65B" w:rsidR="000D51DE" w:rsidRPr="000D51DE" w:rsidRDefault="000D51DE" w:rsidP="000D51DE">
      <w:pPr>
        <w:spacing w:after="200"/>
        <w:rPr>
          <w:b/>
          <w:bCs/>
          <w:color w:val="auto"/>
          <w:sz w:val="32"/>
          <w:szCs w:val="24"/>
        </w:rPr>
      </w:pPr>
      <w:r w:rsidRPr="000D51DE">
        <w:rPr>
          <w:b/>
          <w:bCs/>
          <w:color w:val="auto"/>
          <w:sz w:val="32"/>
          <w:szCs w:val="24"/>
        </w:rPr>
        <w:lastRenderedPageBreak/>
        <w:t xml:space="preserve">Para </w:t>
      </w:r>
      <w:r>
        <w:rPr>
          <w:b/>
          <w:bCs/>
          <w:color w:val="auto"/>
          <w:sz w:val="32"/>
          <w:szCs w:val="24"/>
        </w:rPr>
        <w:t>Gestionar películas seleccione</w:t>
      </w:r>
      <w:r w:rsidRPr="000D51DE">
        <w:rPr>
          <w:b/>
          <w:bCs/>
          <w:color w:val="auto"/>
          <w:sz w:val="32"/>
          <w:szCs w:val="24"/>
        </w:rPr>
        <w:t xml:space="preserve"> la opción numero </w:t>
      </w:r>
      <w:r>
        <w:rPr>
          <w:b/>
          <w:bCs/>
          <w:color w:val="auto"/>
          <w:sz w:val="32"/>
          <w:szCs w:val="24"/>
        </w:rPr>
        <w:t>2</w:t>
      </w:r>
    </w:p>
    <w:p w14:paraId="1A16F958" w14:textId="77777777" w:rsidR="000D51DE" w:rsidRDefault="000D51DE" w:rsidP="000D51DE">
      <w:pPr>
        <w:spacing w:after="200"/>
        <w:rPr>
          <w:color w:val="auto"/>
        </w:rPr>
      </w:pPr>
      <w:r>
        <w:rPr>
          <w:noProof/>
        </w:rPr>
        <w:drawing>
          <wp:inline distT="0" distB="0" distL="0" distR="0" wp14:anchorId="7E833392" wp14:editId="0A5E69F8">
            <wp:extent cx="3895725" cy="24479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7450" w14:textId="1EE53E2E" w:rsidR="000D51DE" w:rsidRDefault="000D51DE" w:rsidP="000D51DE">
      <w:pPr>
        <w:spacing w:after="200"/>
        <w:rPr>
          <w:color w:val="auto"/>
        </w:rPr>
      </w:pPr>
      <w:proofErr w:type="spellStart"/>
      <w:r>
        <w:rPr>
          <w:color w:val="auto"/>
        </w:rPr>
        <w:t>Aprecera</w:t>
      </w:r>
      <w:proofErr w:type="spellEnd"/>
      <w:r>
        <w:rPr>
          <w:color w:val="auto"/>
        </w:rPr>
        <w:t xml:space="preserve"> el siguiente menú con opciones A y B</w:t>
      </w:r>
    </w:p>
    <w:p w14:paraId="146E07DC" w14:textId="5B8F3770" w:rsidR="000D51DE" w:rsidRDefault="000D51DE" w:rsidP="000D51DE">
      <w:pPr>
        <w:spacing w:after="200"/>
        <w:rPr>
          <w:color w:val="auto"/>
        </w:rPr>
      </w:pPr>
      <w:r>
        <w:rPr>
          <w:noProof/>
        </w:rPr>
        <w:drawing>
          <wp:inline distT="0" distB="0" distL="0" distR="0" wp14:anchorId="4AED55BD" wp14:editId="0DFF0C87">
            <wp:extent cx="2686050" cy="14001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9D87" w14:textId="77777777" w:rsidR="000D51DE" w:rsidRDefault="000D51DE" w:rsidP="000D51DE">
      <w:pPr>
        <w:spacing w:after="200"/>
        <w:rPr>
          <w:color w:val="auto"/>
        </w:rPr>
      </w:pPr>
    </w:p>
    <w:p w14:paraId="5C3050FF" w14:textId="77777777" w:rsidR="000D51DE" w:rsidRDefault="000D51DE" w:rsidP="000D51DE">
      <w:pPr>
        <w:spacing w:after="200"/>
        <w:rPr>
          <w:color w:val="auto"/>
        </w:rPr>
      </w:pPr>
    </w:p>
    <w:p w14:paraId="608C2F09" w14:textId="7CF546C8" w:rsidR="000D51DE" w:rsidRDefault="000D51DE" w:rsidP="000D51DE">
      <w:pPr>
        <w:spacing w:after="200"/>
        <w:rPr>
          <w:color w:val="auto"/>
        </w:rPr>
      </w:pPr>
    </w:p>
    <w:p w14:paraId="68A950AD" w14:textId="4288FDF3" w:rsidR="000D51DE" w:rsidRDefault="000D51DE" w:rsidP="000D51DE">
      <w:pPr>
        <w:spacing w:after="200"/>
        <w:rPr>
          <w:color w:val="auto"/>
        </w:rPr>
      </w:pPr>
    </w:p>
    <w:p w14:paraId="1C832BD8" w14:textId="77777777" w:rsidR="000D51DE" w:rsidRPr="000D51DE" w:rsidRDefault="000D51DE" w:rsidP="000D51DE">
      <w:pPr>
        <w:spacing w:after="200"/>
        <w:rPr>
          <w:color w:val="auto"/>
        </w:rPr>
      </w:pPr>
    </w:p>
    <w:sectPr w:rsidR="000D51DE" w:rsidRPr="000D51DE" w:rsidSect="000821D9">
      <w:headerReference w:type="default" r:id="rId13"/>
      <w:footerReference w:type="default" r:id="rId14"/>
      <w:footerReference w:type="first" r:id="rId15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A8C41" w14:textId="77777777" w:rsidR="00065D11" w:rsidRDefault="00065D11" w:rsidP="004B7E44">
      <w:r>
        <w:separator/>
      </w:r>
    </w:p>
  </w:endnote>
  <w:endnote w:type="continuationSeparator" w:id="0">
    <w:p w14:paraId="2EFA0667" w14:textId="77777777" w:rsidR="00065D11" w:rsidRDefault="00065D11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6FCE0388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4E5D63E4" w14:textId="04A7F307" w:rsidR="004B7E44" w:rsidRDefault="004B7E44" w:rsidP="004B7E44">
          <w:pPr>
            <w:pStyle w:val="Piedepgina"/>
          </w:pP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D2D3BC" w14:textId="77777777" w:rsidR="005A718F" w:rsidRDefault="005A718F" w:rsidP="004B7E44">
        <w:pPr>
          <w:pStyle w:val="Piedepgina"/>
        </w:pPr>
        <w:r>
          <w:rPr>
            <w:lang w:bidi="es-MX"/>
          </w:rPr>
          <w:fldChar w:fldCharType="begin"/>
        </w:r>
        <w:r>
          <w:rPr>
            <w:lang w:bidi="es-MX"/>
          </w:rPr>
          <w:instrText xml:space="preserve"> PAGE   \* MERGEFORMAT </w:instrText>
        </w:r>
        <w:r>
          <w:rPr>
            <w:lang w:bidi="es-MX"/>
          </w:rPr>
          <w:fldChar w:fldCharType="separate"/>
        </w:r>
        <w:r w:rsidR="009120E9">
          <w:rPr>
            <w:noProof/>
            <w:lang w:bidi="es-MX"/>
          </w:rPr>
          <w:t>1</w:t>
        </w:r>
        <w:r>
          <w:rPr>
            <w:noProof/>
            <w:lang w:bidi="es-MX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03F0BB" w14:textId="77777777" w:rsidR="00065D11" w:rsidRDefault="00065D11" w:rsidP="004B7E44">
      <w:r>
        <w:separator/>
      </w:r>
    </w:p>
  </w:footnote>
  <w:footnote w:type="continuationSeparator" w:id="0">
    <w:p w14:paraId="6DB8A3DE" w14:textId="77777777" w:rsidR="00065D11" w:rsidRDefault="00065D11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5668FCF9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11BE8E62" w14:textId="77777777" w:rsidR="004B7E44" w:rsidRDefault="004B7E44" w:rsidP="004B7E44">
          <w:pPr>
            <w:pStyle w:val="Encabezado"/>
          </w:pPr>
          <w:r>
            <w:rPr>
              <w:noProof/>
              <w:lang w:bidi="es-MX"/>
            </w:rPr>
            <mc:AlternateContent>
              <mc:Choice Requires="wps">
                <w:drawing>
                  <wp:inline distT="0" distB="0" distL="0" distR="0" wp14:anchorId="525747B1" wp14:editId="79663387">
                    <wp:extent cx="1352282" cy="592428"/>
                    <wp:effectExtent l="0" t="0" r="635" b="0"/>
                    <wp:docPr id="11" name="Rectá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8CC3FCA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es-MX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25747B1" id="Rectángulo 11" o:spid="_x0000_s1029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38CC3FCA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es-MX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es-MX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es-MX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es-MX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es-MX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BD8"/>
    <w:rsid w:val="00065D11"/>
    <w:rsid w:val="000821D9"/>
    <w:rsid w:val="000D51DE"/>
    <w:rsid w:val="000E1CC6"/>
    <w:rsid w:val="000F2946"/>
    <w:rsid w:val="00163235"/>
    <w:rsid w:val="00293B83"/>
    <w:rsid w:val="004B7E44"/>
    <w:rsid w:val="004D5252"/>
    <w:rsid w:val="004F2B86"/>
    <w:rsid w:val="005A718F"/>
    <w:rsid w:val="006A3CE7"/>
    <w:rsid w:val="007516CF"/>
    <w:rsid w:val="008B33BC"/>
    <w:rsid w:val="009120E9"/>
    <w:rsid w:val="00945900"/>
    <w:rsid w:val="009C21B6"/>
    <w:rsid w:val="009C396C"/>
    <w:rsid w:val="00B572B4"/>
    <w:rsid w:val="00DB26A7"/>
    <w:rsid w:val="00E76CAD"/>
    <w:rsid w:val="00E94B5F"/>
    <w:rsid w:val="00F41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8387B32"/>
  <w15:chartTrackingRefBased/>
  <w15:docId w15:val="{56D6741E-2702-41D6-8BDA-E49AE23C6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vie\AppData\Local\Microsoft\Office\16.0\DTS\es-MX%7b42E68F59-E35D-4877-9007-D48E6071946C%7d\%7b821E3FE3-AD42-4969-B71E-9993AF15B0C1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{821E3FE3-AD42-4969-B71E-9993AF15B0C1}tf16392796_win32.dotx</Template>
  <TotalTime>8</TotalTime>
  <Pages>5</Pages>
  <Words>81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javieryllescas05@gmail.com</dc:creator>
  <cp:keywords/>
  <dc:description/>
  <cp:lastModifiedBy>Javier Ricardo Yllescas Barrios</cp:lastModifiedBy>
  <cp:revision>4</cp:revision>
  <dcterms:created xsi:type="dcterms:W3CDTF">2023-02-25T05:39:00Z</dcterms:created>
  <dcterms:modified xsi:type="dcterms:W3CDTF">2023-02-25T05:47:00Z</dcterms:modified>
</cp:coreProperties>
</file>